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B5F2D" w14:textId="77777777" w:rsidR="00CF3E22" w:rsidRDefault="00CF3E22" w:rsidP="00CF3E2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DATA MINING</w:t>
      </w:r>
    </w:p>
    <w:p w14:paraId="744F2F90" w14:textId="52D21BD5" w:rsidR="00CF3E22" w:rsidRDefault="00CF3E22" w:rsidP="00CF3E22">
      <w:pPr>
        <w:spacing w:after="36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TUGAS PERTEMUAN KE – </w:t>
      </w:r>
      <w:r w:rsidR="00DF7F5D">
        <w:rPr>
          <w:rFonts w:ascii="Times New Roman" w:eastAsia="Times New Roman" w:hAnsi="Times New Roman" w:cs="Times New Roman"/>
          <w:b/>
          <w:sz w:val="40"/>
          <w:szCs w:val="40"/>
        </w:rPr>
        <w:t>7</w:t>
      </w:r>
    </w:p>
    <w:p w14:paraId="1CE0AEEF" w14:textId="77777777" w:rsidR="00CF3E22" w:rsidRDefault="00CF3E22" w:rsidP="00CF3E2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487F7523" wp14:editId="5CBD89D1">
            <wp:extent cx="2484120" cy="2484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D7F8" w14:textId="77777777" w:rsidR="00CF3E22" w:rsidRDefault="00CF3E22" w:rsidP="00CF3E2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A13A6F" w14:textId="77777777" w:rsidR="00CF3E22" w:rsidRDefault="00CF3E22" w:rsidP="00CF3E2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4B792F" w14:textId="77777777" w:rsidR="00CF3E22" w:rsidRDefault="00CF3E22" w:rsidP="00CF3E2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Pembimbing</w:t>
      </w:r>
      <w:proofErr w:type="spellEnd"/>
    </w:p>
    <w:p w14:paraId="4074D724" w14:textId="77777777" w:rsidR="00CF3E22" w:rsidRDefault="00CF3E22" w:rsidP="00CF3E22">
      <w:pPr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F3E22">
        <w:rPr>
          <w:rFonts w:ascii="Times New Roman" w:eastAsia="Times New Roman" w:hAnsi="Times New Roman" w:cs="Times New Roman"/>
          <w:b/>
          <w:sz w:val="28"/>
          <w:szCs w:val="28"/>
        </w:rPr>
        <w:t xml:space="preserve">JUNTA ZENIARJA </w:t>
      </w:r>
      <w:proofErr w:type="spellStart"/>
      <w:proofErr w:type="gramStart"/>
      <w:r w:rsidRPr="00CF3E22">
        <w:rPr>
          <w:rFonts w:ascii="Times New Roman" w:eastAsia="Times New Roman" w:hAnsi="Times New Roman" w:cs="Times New Roman"/>
          <w:b/>
          <w:sz w:val="28"/>
          <w:szCs w:val="28"/>
        </w:rPr>
        <w:t>M.Kom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5D6E5C77" w14:textId="77777777" w:rsidR="00CF3E22" w:rsidRDefault="00CF3E22" w:rsidP="00CF3E22">
      <w:pPr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DE19A5" w14:textId="77777777" w:rsidR="00CF3E22" w:rsidRDefault="00CF3E22" w:rsidP="00CF3E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Oleh :</w:t>
      </w:r>
      <w:proofErr w:type="gramEnd"/>
    </w:p>
    <w:p w14:paraId="7C8AB5AA" w14:textId="77777777" w:rsidR="00CF3E22" w:rsidRDefault="00CF3E22" w:rsidP="00CF3E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Luthfi Kamal Ananda (A11.2020.12586) // A11.4</w:t>
      </w:r>
      <w:r w:rsidR="001E3E6F">
        <w:rPr>
          <w:rFonts w:ascii="Times New Roman" w:eastAsia="Times New Roman" w:hAnsi="Times New Roman" w:cs="Times New Roman"/>
          <w:sz w:val="28"/>
          <w:szCs w:val="28"/>
        </w:rPr>
        <w:t>411</w:t>
      </w:r>
    </w:p>
    <w:p w14:paraId="70683C28" w14:textId="77777777" w:rsidR="00CF3E22" w:rsidRDefault="00CF3E22" w:rsidP="00CF3E22">
      <w:pPr>
        <w:jc w:val="center"/>
        <w:rPr>
          <w:rFonts w:ascii="Times New Roman" w:eastAsia="Times New Roman" w:hAnsi="Times New Roman" w:cs="Times New Roman"/>
          <w:color w:val="FFFFFF"/>
        </w:rPr>
      </w:pPr>
    </w:p>
    <w:p w14:paraId="69D8BF0B" w14:textId="77777777" w:rsidR="00CF3E22" w:rsidRDefault="00CF3E22" w:rsidP="00CF3E22">
      <w:pPr>
        <w:rPr>
          <w:rFonts w:ascii="Times New Roman" w:eastAsia="Times New Roman" w:hAnsi="Times New Roman" w:cs="Times New Roman"/>
          <w:color w:val="FFFFFF"/>
        </w:rPr>
      </w:pPr>
    </w:p>
    <w:p w14:paraId="3B25F438" w14:textId="77777777" w:rsidR="00CF3E22" w:rsidRDefault="00CF3E22" w:rsidP="00CF3E22">
      <w:pPr>
        <w:rPr>
          <w:rFonts w:ascii="Times New Roman" w:eastAsia="Times New Roman" w:hAnsi="Times New Roman" w:cs="Times New Roman"/>
          <w:color w:val="FFFFFF"/>
        </w:rPr>
      </w:pPr>
    </w:p>
    <w:p w14:paraId="3A16DF69" w14:textId="77777777" w:rsidR="00CF3E22" w:rsidRDefault="00CF3E22" w:rsidP="00CF3E22">
      <w:pPr>
        <w:rPr>
          <w:rFonts w:ascii="Times New Roman" w:eastAsia="Times New Roman" w:hAnsi="Times New Roman" w:cs="Times New Roman"/>
          <w:color w:val="FFFFFF"/>
        </w:rPr>
      </w:pPr>
    </w:p>
    <w:tbl>
      <w:tblPr>
        <w:tblW w:w="8505" w:type="dxa"/>
        <w:tblInd w:w="468" w:type="dxa"/>
        <w:tblBorders>
          <w:top w:val="single" w:sz="4" w:space="0" w:color="000000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05"/>
      </w:tblGrid>
      <w:tr w:rsidR="00CF3E22" w14:paraId="12AC88D3" w14:textId="77777777" w:rsidTr="00CF3E22">
        <w:trPr>
          <w:trHeight w:val="17"/>
        </w:trPr>
        <w:tc>
          <w:tcPr>
            <w:tcW w:w="8499" w:type="dxa"/>
            <w:tcBorders>
              <w:top w:val="single" w:sz="24" w:space="0" w:color="000000"/>
              <w:left w:val="nil"/>
              <w:bottom w:val="nil"/>
              <w:right w:val="nil"/>
            </w:tcBorders>
          </w:tcPr>
          <w:p w14:paraId="1A859B89" w14:textId="77777777" w:rsidR="00CF3E22" w:rsidRDefault="00CF3E22">
            <w:pPr>
              <w:spacing w:line="360" w:lineRule="auto"/>
              <w:rPr>
                <w:b/>
                <w:sz w:val="28"/>
                <w:szCs w:val="28"/>
                <w:lang w:eastAsia="en-US"/>
              </w:rPr>
            </w:pPr>
          </w:p>
        </w:tc>
      </w:tr>
    </w:tbl>
    <w:p w14:paraId="0009C705" w14:textId="77777777" w:rsidR="00CF3E22" w:rsidRDefault="00CF3E22" w:rsidP="00CF3E2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S-1 TEKNIK INFORMATIKA</w:t>
      </w:r>
    </w:p>
    <w:p w14:paraId="1224BF6B" w14:textId="77777777" w:rsidR="00CF3E22" w:rsidRDefault="00CF3E22" w:rsidP="00CF3E2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ILMU KOMPUTER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UNIVERSITAS DIAN NUSWANTORO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SEMARANG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2023</w:t>
      </w:r>
    </w:p>
    <w:p w14:paraId="26D032FB" w14:textId="6D5F8D44" w:rsidR="00CF3E22" w:rsidRDefault="00CF3E22" w:rsidP="00CF3E22"/>
    <w:p w14:paraId="05BB6304" w14:textId="20F9F737" w:rsidR="00DF7F5D" w:rsidRDefault="00DF7F5D" w:rsidP="00CF3E22">
      <w:r w:rsidRPr="00DF7F5D">
        <w:rPr>
          <w:noProof/>
        </w:rPr>
        <w:lastRenderedPageBreak/>
        <w:drawing>
          <wp:inline distT="0" distB="0" distL="0" distR="0" wp14:anchorId="7D185C7D" wp14:editId="7758B3E3">
            <wp:extent cx="5731510" cy="34766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B440" w14:textId="36D8AB98" w:rsidR="00DF7F5D" w:rsidRDefault="00DF7F5D" w:rsidP="00CF3E22"/>
    <w:p w14:paraId="28067AEC" w14:textId="7176947B" w:rsidR="00DF7F5D" w:rsidRPr="00DF7F5D" w:rsidRDefault="00DF7F5D" w:rsidP="00DF7F5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DF7F5D">
        <w:rPr>
          <w:rFonts w:ascii="Times New Roman" w:hAnsi="Times New Roman" w:cs="Times New Roman"/>
          <w:b/>
          <w:bCs/>
          <w:sz w:val="36"/>
          <w:szCs w:val="36"/>
        </w:rPr>
        <w:t>Jawaban</w:t>
      </w:r>
      <w:proofErr w:type="spellEnd"/>
    </w:p>
    <w:p w14:paraId="3BE90B1B" w14:textId="14D1029C" w:rsidR="00DF7F5D" w:rsidRPr="00DF7F5D" w:rsidRDefault="00DF7F5D" w:rsidP="00DF7F5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F7F5D">
        <w:rPr>
          <w:rFonts w:ascii="Times New Roman" w:hAnsi="Times New Roman" w:cs="Times New Roman"/>
          <w:b/>
          <w:bCs/>
          <w:sz w:val="28"/>
          <w:szCs w:val="28"/>
        </w:rPr>
        <w:t>Langkah</w:t>
      </w:r>
      <w:proofErr w:type="spellEnd"/>
      <w:r w:rsidRPr="00DF7F5D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2284F9AC" w14:textId="6BE0F3EB" w:rsidR="00DF7F5D" w:rsidRDefault="00DF7F5D" w:rsidP="00DF7F5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Algoritma C4.5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Play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b/>
          <w:bCs/>
          <w:sz w:val="24"/>
          <w:szCs w:val="24"/>
        </w:rPr>
        <w:t>Don’t Play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OUTLOOK, TEMPERATURE, HUMIDITY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b/>
          <w:bCs/>
          <w:sz w:val="24"/>
          <w:szCs w:val="24"/>
        </w:rPr>
        <w:t>WINDY</w:t>
      </w:r>
    </w:p>
    <w:p w14:paraId="2FFA7057" w14:textId="5BC320CD" w:rsidR="00DF7F5D" w:rsidRDefault="00DF7F5D" w:rsidP="00DF7F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7F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8E7B84" wp14:editId="6AD07FC9">
            <wp:extent cx="5731510" cy="3409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5022" w14:textId="2D65FE82" w:rsidR="00DF7F5D" w:rsidRDefault="00DF7F5D" w:rsidP="00DF7F5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Perhitungan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Node 1 [1]</w:t>
      </w:r>
    </w:p>
    <w:p w14:paraId="1080BF75" w14:textId="217C0673" w:rsidR="00DF7F5D" w:rsidRDefault="00DF7F5D" w:rsidP="00DF7F5D">
      <w:pPr>
        <w:rPr>
          <w:rFonts w:ascii="Times New Roman" w:hAnsi="Times New Roman" w:cs="Times New Roman"/>
          <w:sz w:val="24"/>
          <w:szCs w:val="24"/>
        </w:rPr>
      </w:pPr>
      <w:r w:rsidRPr="00DF7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9ABE6" wp14:editId="71BAA07E">
            <wp:extent cx="3617347" cy="212062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06"/>
                    <a:stretch/>
                  </pic:blipFill>
                  <pic:spPr bwMode="auto">
                    <a:xfrm>
                      <a:off x="0" y="0"/>
                      <a:ext cx="3675544" cy="215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2FF9D" w14:textId="5C7CB3F3" w:rsidR="00DF7F5D" w:rsidRDefault="00B14B99" w:rsidP="00DF7F5D">
      <w:pPr>
        <w:rPr>
          <w:rFonts w:ascii="Times New Roman" w:hAnsi="Times New Roman" w:cs="Times New Roman"/>
          <w:sz w:val="24"/>
          <w:szCs w:val="24"/>
        </w:rPr>
      </w:pPr>
      <w:r w:rsidRPr="00B14B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E4B83C1" wp14:editId="5272F6DB">
            <wp:simplePos x="0" y="0"/>
            <wp:positionH relativeFrom="column">
              <wp:posOffset>1565910</wp:posOffset>
            </wp:positionH>
            <wp:positionV relativeFrom="paragraph">
              <wp:posOffset>221698</wp:posOffset>
            </wp:positionV>
            <wp:extent cx="1606163" cy="28747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163" cy="287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F7F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7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F5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DF7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F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7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F5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DF7F5D">
        <w:rPr>
          <w:rFonts w:ascii="Times New Roman" w:hAnsi="Times New Roman" w:cs="Times New Roman"/>
          <w:sz w:val="24"/>
          <w:szCs w:val="24"/>
        </w:rPr>
        <w:t xml:space="preserve"> </w:t>
      </w:r>
      <w:r w:rsidR="00716F24">
        <w:rPr>
          <w:rFonts w:ascii="Times New Roman" w:hAnsi="Times New Roman" w:cs="Times New Roman"/>
          <w:sz w:val="24"/>
          <w:szCs w:val="24"/>
        </w:rPr>
        <w:t>Entropy</w:t>
      </w:r>
      <w:r w:rsidR="00DF7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F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F7F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F7F5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16F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73E4C1A" w14:textId="1F81AD68" w:rsidR="00B14B99" w:rsidRDefault="00B14B99" w:rsidP="00B14B99">
      <w:pPr>
        <w:pStyle w:val="ListParagraph"/>
        <w:numPr>
          <w:ilvl w:val="0"/>
          <w:numId w:val="7"/>
        </w:numPr>
        <w:spacing w:after="24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B14B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22B7E1A" wp14:editId="3626363C">
            <wp:simplePos x="0" y="0"/>
            <wp:positionH relativeFrom="column">
              <wp:posOffset>1669415</wp:posOffset>
            </wp:positionH>
            <wp:positionV relativeFrom="paragraph">
              <wp:posOffset>238429</wp:posOffset>
            </wp:positionV>
            <wp:extent cx="1240404" cy="25503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404" cy="255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4B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4AF95CD" wp14:editId="33EB54AB">
            <wp:simplePos x="0" y="0"/>
            <wp:positionH relativeFrom="column">
              <wp:posOffset>3220002</wp:posOffset>
            </wp:positionH>
            <wp:positionV relativeFrom="paragraph">
              <wp:posOffset>8973</wp:posOffset>
            </wp:positionV>
            <wp:extent cx="1351722" cy="174873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722" cy="174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B14B99">
        <w:rPr>
          <w:rFonts w:ascii="Times New Roman" w:hAnsi="Times New Roman" w:cs="Times New Roman"/>
          <w:sz w:val="24"/>
          <w:szCs w:val="24"/>
        </w:rPr>
        <w:t>Entropy(</w:t>
      </w:r>
      <w:proofErr w:type="gramEnd"/>
      <w:r w:rsidRPr="00B14B99">
        <w:rPr>
          <w:rFonts w:ascii="Times New Roman" w:hAnsi="Times New Roman" w:cs="Times New Roman"/>
          <w:sz w:val="24"/>
          <w:szCs w:val="24"/>
        </w:rPr>
        <w:t xml:space="preserve">Total) = </w:t>
      </w:r>
    </w:p>
    <w:p w14:paraId="27D914C6" w14:textId="2F04ACAC" w:rsidR="00B14B99" w:rsidRDefault="00B14B99" w:rsidP="00B14B99">
      <w:pPr>
        <w:pStyle w:val="ListParagraph"/>
        <w:numPr>
          <w:ilvl w:val="0"/>
          <w:numId w:val="7"/>
        </w:numPr>
        <w:spacing w:after="24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B14B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287D879" wp14:editId="5D86E639">
            <wp:simplePos x="0" y="0"/>
            <wp:positionH relativeFrom="column">
              <wp:posOffset>1696720</wp:posOffset>
            </wp:positionH>
            <wp:positionV relativeFrom="paragraph">
              <wp:posOffset>253695</wp:posOffset>
            </wp:positionV>
            <wp:extent cx="1141172" cy="234535"/>
            <wp:effectExtent l="0" t="0" r="190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172" cy="23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4B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23FE1C8" wp14:editId="0CA7E236">
            <wp:simplePos x="0" y="0"/>
            <wp:positionH relativeFrom="column">
              <wp:posOffset>2957885</wp:posOffset>
            </wp:positionH>
            <wp:positionV relativeFrom="paragraph">
              <wp:posOffset>21949</wp:posOffset>
            </wp:positionV>
            <wp:extent cx="227965" cy="135902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08" cy="137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Entropy(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Cloudy) = </w:t>
      </w:r>
    </w:p>
    <w:p w14:paraId="389AFB8F" w14:textId="27A8FBA1" w:rsidR="00B14B99" w:rsidRDefault="00B14B99" w:rsidP="00B14B99">
      <w:pPr>
        <w:pStyle w:val="ListParagraph"/>
        <w:numPr>
          <w:ilvl w:val="0"/>
          <w:numId w:val="7"/>
        </w:numPr>
        <w:spacing w:after="24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B14B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B354C90" wp14:editId="028B9EC6">
            <wp:simplePos x="0" y="0"/>
            <wp:positionH relativeFrom="column">
              <wp:posOffset>2873705</wp:posOffset>
            </wp:positionH>
            <wp:positionV relativeFrom="paragraph">
              <wp:posOffset>25400</wp:posOffset>
            </wp:positionV>
            <wp:extent cx="1288111" cy="148792"/>
            <wp:effectExtent l="0" t="0" r="762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111" cy="148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Entropy(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Raining) = </w:t>
      </w:r>
    </w:p>
    <w:p w14:paraId="68B340B6" w14:textId="724548F5" w:rsidR="00B14B99" w:rsidRDefault="00B14B99" w:rsidP="00B14B99">
      <w:pPr>
        <w:pStyle w:val="ListParagraph"/>
        <w:numPr>
          <w:ilvl w:val="0"/>
          <w:numId w:val="7"/>
        </w:numPr>
        <w:spacing w:after="24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14:paraId="670CC906" w14:textId="18529BB7" w:rsidR="00B14B99" w:rsidRDefault="00B14B99" w:rsidP="0082188F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42C885C" w14:textId="0F08BF9F" w:rsidR="00B14B99" w:rsidRPr="00B14B99" w:rsidRDefault="00B14B99" w:rsidP="00B14B99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B14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BF926" wp14:editId="0A148002">
            <wp:extent cx="5731510" cy="34461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16E3" w14:textId="4F7F7DCE" w:rsidR="00DF7F5D" w:rsidRDefault="00DF7F5D" w:rsidP="00DF7F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A20B3" w14:textId="44955D33" w:rsidR="00B14B99" w:rsidRDefault="00B14B99" w:rsidP="00DF7F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DCC862" w14:textId="2A10A9DD" w:rsidR="00B14B99" w:rsidRDefault="00B14B99" w:rsidP="00B14B9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Perhitungan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Node 1 [2]</w:t>
      </w:r>
    </w:p>
    <w:p w14:paraId="5C5142E6" w14:textId="0E4F7F4E" w:rsidR="00B14B99" w:rsidRDefault="00B14B99" w:rsidP="00B14B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4B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A31648" wp14:editId="1323275A">
            <wp:extent cx="3919993" cy="1764561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4558" cy="180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80AC" w14:textId="7DE37D4A" w:rsidR="00B14B99" w:rsidRPr="00716F24" w:rsidRDefault="00716F24" w:rsidP="00B14B99">
      <w:pPr>
        <w:rPr>
          <w:rFonts w:ascii="Times New Roman" w:hAnsi="Times New Roman" w:cs="Times New Roman"/>
          <w:sz w:val="24"/>
          <w:szCs w:val="24"/>
        </w:rPr>
      </w:pPr>
      <w:r w:rsidRPr="00716F2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FE81BCA" wp14:editId="2D491A16">
            <wp:simplePos x="0" y="0"/>
            <wp:positionH relativeFrom="column">
              <wp:posOffset>1908175</wp:posOffset>
            </wp:positionH>
            <wp:positionV relativeFrom="paragraph">
              <wp:posOffset>260779</wp:posOffset>
            </wp:positionV>
            <wp:extent cx="4243661" cy="30656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0" b="12315"/>
                    <a:stretch/>
                  </pic:blipFill>
                  <pic:spPr bwMode="auto">
                    <a:xfrm>
                      <a:off x="0" y="0"/>
                      <a:ext cx="4243661" cy="30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16F24">
        <w:rPr>
          <w:noProof/>
        </w:rPr>
        <w:t xml:space="preserve"> </w:t>
      </w:r>
    </w:p>
    <w:p w14:paraId="31255621" w14:textId="355ECBB7" w:rsidR="00B14B99" w:rsidRPr="00716F24" w:rsidRDefault="00716F24" w:rsidP="00716F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16F2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ED3B075" wp14:editId="0DD7A2C0">
            <wp:simplePos x="0" y="0"/>
            <wp:positionH relativeFrom="column">
              <wp:posOffset>1780746</wp:posOffset>
            </wp:positionH>
            <wp:positionV relativeFrom="paragraph">
              <wp:posOffset>264795</wp:posOffset>
            </wp:positionV>
            <wp:extent cx="829831" cy="160919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831" cy="160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Gain(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Total, Outlook) = </w:t>
      </w:r>
    </w:p>
    <w:p w14:paraId="10B9F5BD" w14:textId="5E5CE6FF" w:rsidR="00716F24" w:rsidRDefault="00716F24" w:rsidP="00716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6F2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A811EA5" wp14:editId="4CDFD7A8">
            <wp:simplePos x="0" y="0"/>
            <wp:positionH relativeFrom="column">
              <wp:posOffset>1743710</wp:posOffset>
            </wp:positionH>
            <wp:positionV relativeFrom="paragraph">
              <wp:posOffset>279194</wp:posOffset>
            </wp:positionV>
            <wp:extent cx="3668171" cy="316586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171" cy="316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6DE10" w14:textId="03226CD6" w:rsidR="00716F24" w:rsidRPr="00716F24" w:rsidRDefault="00716F24" w:rsidP="00716F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16F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A25DD85" wp14:editId="328A6A72">
            <wp:simplePos x="0" y="0"/>
            <wp:positionH relativeFrom="column">
              <wp:posOffset>1631845</wp:posOffset>
            </wp:positionH>
            <wp:positionV relativeFrom="paragraph">
              <wp:posOffset>247650</wp:posOffset>
            </wp:positionV>
            <wp:extent cx="830253" cy="146142"/>
            <wp:effectExtent l="0" t="0" r="8255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253" cy="146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Gain(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Total, Temp) = </w:t>
      </w:r>
    </w:p>
    <w:p w14:paraId="5AB603EA" w14:textId="3FC6508C" w:rsidR="00716F24" w:rsidRDefault="00716F24" w:rsidP="00716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6F2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923153F" wp14:editId="12897BFD">
            <wp:simplePos x="0" y="0"/>
            <wp:positionH relativeFrom="column">
              <wp:posOffset>1783715</wp:posOffset>
            </wp:positionH>
            <wp:positionV relativeFrom="paragraph">
              <wp:posOffset>276120</wp:posOffset>
            </wp:positionV>
            <wp:extent cx="3212159" cy="325369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59" cy="325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05EBB" w14:textId="070D1D6E" w:rsidR="00716F24" w:rsidRPr="00716F24" w:rsidRDefault="00716F24" w:rsidP="00716F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16F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FEC01B1" wp14:editId="13F342FB">
            <wp:simplePos x="0" y="0"/>
            <wp:positionH relativeFrom="column">
              <wp:posOffset>1678717</wp:posOffset>
            </wp:positionH>
            <wp:positionV relativeFrom="paragraph">
              <wp:posOffset>216535</wp:posOffset>
            </wp:positionV>
            <wp:extent cx="906500" cy="218490"/>
            <wp:effectExtent l="0" t="0" r="825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00" cy="2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Gain(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Total, Humid) = </w:t>
      </w:r>
    </w:p>
    <w:p w14:paraId="63D5B7B8" w14:textId="261CB74A" w:rsidR="00DF7F5D" w:rsidRDefault="0082188F" w:rsidP="00DF7F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18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7982DD7" wp14:editId="396DF3C7">
            <wp:simplePos x="0" y="0"/>
            <wp:positionH relativeFrom="column">
              <wp:posOffset>1787236</wp:posOffset>
            </wp:positionH>
            <wp:positionV relativeFrom="paragraph">
              <wp:posOffset>214053</wp:posOffset>
            </wp:positionV>
            <wp:extent cx="3699164" cy="340162"/>
            <wp:effectExtent l="0" t="0" r="0" b="317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164" cy="340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AC8FF" w14:textId="5AB3B8C3" w:rsidR="0082188F" w:rsidRPr="0082188F" w:rsidRDefault="0082188F" w:rsidP="00821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2188F">
        <w:rPr>
          <w:noProof/>
        </w:rPr>
        <w:drawing>
          <wp:anchor distT="0" distB="0" distL="114300" distR="114300" simplePos="0" relativeHeight="251671552" behindDoc="1" locked="0" layoutInCell="1" allowOverlap="1" wp14:anchorId="757922E8" wp14:editId="3B295F17">
            <wp:simplePos x="0" y="0"/>
            <wp:positionH relativeFrom="column">
              <wp:posOffset>1701800</wp:posOffset>
            </wp:positionH>
            <wp:positionV relativeFrom="paragraph">
              <wp:posOffset>227107</wp:posOffset>
            </wp:positionV>
            <wp:extent cx="1460665" cy="200396"/>
            <wp:effectExtent l="0" t="0" r="635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665" cy="200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Gain(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Total, Windy) = </w:t>
      </w:r>
    </w:p>
    <w:p w14:paraId="709BA8BA" w14:textId="46A9503B" w:rsidR="0082188F" w:rsidRDefault="0082188F" w:rsidP="00DF7F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77CB89" w14:textId="633327F6" w:rsidR="0082188F" w:rsidRPr="0082188F" w:rsidRDefault="0082188F" w:rsidP="0082188F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DB1E04A" w14:textId="70411AC6" w:rsidR="00DF7F5D" w:rsidRDefault="0082188F" w:rsidP="00CF3E22">
      <w:r w:rsidRPr="0082188F">
        <w:rPr>
          <w:noProof/>
        </w:rPr>
        <w:drawing>
          <wp:inline distT="0" distB="0" distL="0" distR="0" wp14:anchorId="1B2D8BAF" wp14:editId="03F6D449">
            <wp:extent cx="5731510" cy="34410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A0D8" w14:textId="4270CBF0" w:rsidR="0082188F" w:rsidRDefault="0082188F" w:rsidP="0082188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Perhitungan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Node 1 [3]</w:t>
      </w:r>
    </w:p>
    <w:p w14:paraId="0CAD05C9" w14:textId="464F4626" w:rsidR="0082188F" w:rsidRDefault="0082188F" w:rsidP="0082188F">
      <w:pPr>
        <w:pStyle w:val="ListParagraph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Gain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HUMIDITY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6630A">
        <w:rPr>
          <w:rFonts w:ascii="Times New Roman" w:hAnsi="Times New Roman" w:cs="Times New Roman"/>
          <w:sz w:val="24"/>
          <w:szCs w:val="24"/>
        </w:rPr>
        <w:t xml:space="preserve"> </w:t>
      </w:r>
      <w:r w:rsidR="0096630A">
        <w:rPr>
          <w:rFonts w:ascii="Times New Roman" w:hAnsi="Times New Roman" w:cs="Times New Roman"/>
          <w:b/>
          <w:bCs/>
          <w:sz w:val="24"/>
          <w:szCs w:val="24"/>
        </w:rPr>
        <w:t xml:space="preserve">HUMIDITY </w:t>
      </w:r>
      <w:proofErr w:type="spellStart"/>
      <w:r w:rsidR="009663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66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30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6630A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="0096630A">
        <w:rPr>
          <w:rFonts w:ascii="Times New Roman" w:hAnsi="Times New Roman" w:cs="Times New Roman"/>
          <w:sz w:val="24"/>
          <w:szCs w:val="24"/>
        </w:rPr>
        <w:t>akar</w:t>
      </w:r>
      <w:proofErr w:type="spellEnd"/>
    </w:p>
    <w:p w14:paraId="6A42F6F2" w14:textId="6F85861C" w:rsidR="0096630A" w:rsidRPr="0096630A" w:rsidRDefault="0096630A" w:rsidP="0082188F">
      <w:pPr>
        <w:pStyle w:val="ListParagraph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HUMIDITY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HIGH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b/>
          <w:bCs/>
          <w:sz w:val="24"/>
          <w:szCs w:val="24"/>
        </w:rPr>
        <w:t>NORMAL</w:t>
      </w:r>
    </w:p>
    <w:p w14:paraId="7076C087" w14:textId="416821C9" w:rsidR="0096630A" w:rsidRDefault="0096630A" w:rsidP="0082188F">
      <w:pPr>
        <w:pStyle w:val="ListParagraph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NORMAL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Play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</w:p>
    <w:p w14:paraId="52E4EFF0" w14:textId="3EAB7FAE" w:rsidR="0096630A" w:rsidRDefault="0096630A" w:rsidP="0082188F">
      <w:pPr>
        <w:pStyle w:val="ListParagraph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HIGH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14:paraId="544E1020" w14:textId="51CD7444" w:rsidR="0096630A" w:rsidRDefault="0096630A" w:rsidP="0096630A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51F229F9" w14:textId="2886A03A" w:rsidR="0096630A" w:rsidRDefault="005C00C3" w:rsidP="00DA108F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5C00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DA284" wp14:editId="35121D15">
            <wp:extent cx="3164619" cy="258926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699" cy="26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180A" w14:textId="77777777" w:rsidR="005C00C3" w:rsidRDefault="005C00C3" w:rsidP="00DA108F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2D3EA55B" w14:textId="0E365DE3" w:rsidR="00DA108F" w:rsidRDefault="005C00C3" w:rsidP="005C00C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Node 1.1</w:t>
      </w:r>
    </w:p>
    <w:p w14:paraId="249179E5" w14:textId="4663460A" w:rsidR="00DA108F" w:rsidRPr="00DA108F" w:rsidRDefault="00DA108F" w:rsidP="00DA10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Gain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HUMIDITY = HIGH</w:t>
      </w:r>
    </w:p>
    <w:p w14:paraId="035011F4" w14:textId="6982D089" w:rsidR="00DA108F" w:rsidRDefault="00DA108F" w:rsidP="00DA10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8A5F56" wp14:editId="7AEC639A">
            <wp:extent cx="4614365" cy="300578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39" cy="302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0EFB" w14:textId="1E82CD3C" w:rsidR="00DA108F" w:rsidRPr="00DA108F" w:rsidRDefault="00DA108F" w:rsidP="00DA10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HUMIDITY = HIGH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OUTLOOK, TEMPERATURE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b/>
          <w:bCs/>
          <w:sz w:val="24"/>
          <w:szCs w:val="24"/>
        </w:rPr>
        <w:t>WINDY</w:t>
      </w:r>
    </w:p>
    <w:p w14:paraId="6F5632BF" w14:textId="41B0D86E" w:rsidR="00DA108F" w:rsidRDefault="00A2193A" w:rsidP="00A2193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193A">
        <w:rPr>
          <w:rFonts w:ascii="Times New Roman" w:hAnsi="Times New Roman" w:cs="Times New Roman"/>
          <w:b/>
          <w:bCs/>
          <w:sz w:val="24"/>
          <w:szCs w:val="24"/>
        </w:rPr>
        <w:t xml:space="preserve">Entropy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b/>
          <w:bCs/>
          <w:sz w:val="24"/>
          <w:szCs w:val="24"/>
        </w:rPr>
        <w:t>Gain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HUMIDITY = HIGH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baru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A4C8F20" w14:textId="2042387E" w:rsidR="005C00C3" w:rsidRDefault="005C00C3" w:rsidP="003125E8">
      <w:pPr>
        <w:ind w:left="360"/>
        <w:rPr>
          <w:rFonts w:ascii="Times New Roman" w:hAnsi="Times New Roman" w:cs="Times New Roman"/>
          <w:sz w:val="24"/>
          <w:szCs w:val="24"/>
        </w:rPr>
      </w:pPr>
      <w:r w:rsidRPr="005C00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7F19B" wp14:editId="64B598B2">
            <wp:extent cx="5731510" cy="28397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6E54" w14:textId="176D8B11" w:rsidR="00A2193A" w:rsidRDefault="00A2193A" w:rsidP="00A2193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OUTLOOK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GAIN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0.69951385</w:t>
      </w:r>
    </w:p>
    <w:p w14:paraId="607CBA3B" w14:textId="078A23D6" w:rsidR="00A2193A" w:rsidRDefault="00A2193A" w:rsidP="00A2193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OUTLOOK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HIGH</w:t>
      </w:r>
    </w:p>
    <w:p w14:paraId="598D6E35" w14:textId="28A59CCF" w:rsidR="00A2193A" w:rsidRDefault="00A2193A" w:rsidP="00A2193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OUTLOOK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47D6BA4" w14:textId="7EEE1ADA" w:rsidR="00A2193A" w:rsidRDefault="00A2193A" w:rsidP="00A2193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CLODY </w:t>
      </w:r>
      <w:r w:rsidRPr="00A2193A">
        <w:rPr>
          <w:rFonts w:ascii="Times New Roman" w:hAnsi="Times New Roman" w:cs="Times New Roman"/>
          <w:b/>
          <w:bCs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5C0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0C3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C00C3">
        <w:rPr>
          <w:rFonts w:ascii="Times New Roman" w:hAnsi="Times New Roman" w:cs="Times New Roman"/>
          <w:sz w:val="24"/>
          <w:szCs w:val="24"/>
        </w:rPr>
        <w:t xml:space="preserve"> 1 (</w:t>
      </w:r>
      <w:r w:rsidR="005C00C3">
        <w:rPr>
          <w:rFonts w:ascii="Times New Roman" w:hAnsi="Times New Roman" w:cs="Times New Roman"/>
          <w:b/>
          <w:bCs/>
          <w:sz w:val="24"/>
          <w:szCs w:val="24"/>
        </w:rPr>
        <w:t>PLAY</w:t>
      </w:r>
      <w:r w:rsidR="005C00C3">
        <w:rPr>
          <w:rFonts w:ascii="Times New Roman" w:hAnsi="Times New Roman" w:cs="Times New Roman"/>
          <w:sz w:val="24"/>
          <w:szCs w:val="24"/>
        </w:rPr>
        <w:t>)</w:t>
      </w:r>
    </w:p>
    <w:p w14:paraId="0F8915E8" w14:textId="62A9C1B3" w:rsidR="005C00C3" w:rsidRDefault="005C00C3" w:rsidP="00A2193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SUNNY </w:t>
      </w:r>
      <w:r w:rsidRPr="005C00C3">
        <w:rPr>
          <w:rFonts w:ascii="Times New Roman" w:hAnsi="Times New Roman" w:cs="Times New Roman"/>
          <w:b/>
          <w:bCs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(</w:t>
      </w:r>
      <w:r>
        <w:rPr>
          <w:rFonts w:ascii="Times New Roman" w:hAnsi="Times New Roman" w:cs="Times New Roman"/>
          <w:b/>
          <w:bCs/>
          <w:sz w:val="24"/>
          <w:szCs w:val="24"/>
        </w:rPr>
        <w:t>DON’T PLAY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79BAC37" w14:textId="6CDF7D21" w:rsidR="003125E8" w:rsidRPr="003125E8" w:rsidRDefault="005C00C3" w:rsidP="003125E8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RAINY </w:t>
      </w:r>
      <w:r w:rsidRPr="005C00C3">
        <w:rPr>
          <w:rFonts w:ascii="Times New Roman" w:hAnsi="Times New Roman" w:cs="Times New Roman"/>
          <w:b/>
          <w:bCs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14:paraId="2A23A840" w14:textId="54D03E58" w:rsidR="003125E8" w:rsidRDefault="003125E8" w:rsidP="003125E8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312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D0DCB9" wp14:editId="14EA9E13">
            <wp:extent cx="3215056" cy="3283446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1278" cy="33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8A69" w14:textId="7CFD6D1F" w:rsidR="003125E8" w:rsidRDefault="003125E8" w:rsidP="003125E8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21504A61" w14:textId="77777777" w:rsidR="003125E8" w:rsidRDefault="003125E8" w:rsidP="003125E8">
      <w:pPr>
        <w:ind w:left="284"/>
        <w:rPr>
          <w:rFonts w:ascii="Times New Roman" w:hAnsi="Times New Roman" w:cs="Times New Roman"/>
          <w:sz w:val="24"/>
          <w:szCs w:val="24"/>
        </w:rPr>
      </w:pPr>
    </w:p>
    <w:p w14:paraId="72D792EC" w14:textId="3834CD1F" w:rsidR="003125E8" w:rsidRDefault="003125E8" w:rsidP="003125E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Perhitungan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Node 1.2</w:t>
      </w:r>
    </w:p>
    <w:p w14:paraId="31500235" w14:textId="312A5403" w:rsidR="003125E8" w:rsidRPr="003125E8" w:rsidRDefault="003125E8" w:rsidP="003125E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GAIN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3125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HUMIDITY = HIGH DAN OUTLOOK = RAINY</w:t>
      </w:r>
    </w:p>
    <w:p w14:paraId="767A7356" w14:textId="486DDA6B" w:rsidR="003125E8" w:rsidRDefault="003125E8" w:rsidP="003125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5984F" wp14:editId="33E53DB0">
            <wp:extent cx="5725160" cy="375285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B70C" w14:textId="34375B6D" w:rsidR="003125E8" w:rsidRPr="00DA108F" w:rsidRDefault="003125E8" w:rsidP="003125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HUMIDITY = HIGH DAN OUTLOOK = RAINY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TEMPERATURE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b/>
          <w:bCs/>
          <w:sz w:val="24"/>
          <w:szCs w:val="24"/>
        </w:rPr>
        <w:t>WINDY</w:t>
      </w:r>
    </w:p>
    <w:p w14:paraId="5A5F0673" w14:textId="0A87D231" w:rsidR="003125E8" w:rsidRDefault="003125E8" w:rsidP="003125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193A">
        <w:rPr>
          <w:rFonts w:ascii="Times New Roman" w:hAnsi="Times New Roman" w:cs="Times New Roman"/>
          <w:b/>
          <w:bCs/>
          <w:sz w:val="24"/>
          <w:szCs w:val="24"/>
        </w:rPr>
        <w:t xml:space="preserve">Entropy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b/>
          <w:bCs/>
          <w:sz w:val="24"/>
          <w:szCs w:val="24"/>
        </w:rPr>
        <w:t>Gain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HUMIDITY = HIGH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OUTLOOK = RAINY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baru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179750DC" w14:textId="0E8C28CD" w:rsidR="003125E8" w:rsidRDefault="001921F0" w:rsidP="003125E8">
      <w:pPr>
        <w:jc w:val="center"/>
        <w:rPr>
          <w:rFonts w:ascii="Times New Roman" w:hAnsi="Times New Roman" w:cs="Times New Roman"/>
          <w:sz w:val="24"/>
          <w:szCs w:val="24"/>
        </w:rPr>
      </w:pPr>
      <w:r w:rsidRPr="00192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600D6" wp14:editId="1047F08E">
            <wp:extent cx="5731510" cy="16008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55F4" w14:textId="61B585E7" w:rsidR="001921F0" w:rsidRDefault="001921F0" w:rsidP="001921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WINDY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BDED041" w14:textId="3CE0371F" w:rsidR="001921F0" w:rsidRDefault="001921F0" w:rsidP="001921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WINDY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RAINY</w:t>
      </w:r>
    </w:p>
    <w:p w14:paraId="00AF7F6D" w14:textId="5FAB691A" w:rsidR="001921F0" w:rsidRDefault="001921F0" w:rsidP="001921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WINDY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NO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b/>
          <w:bCs/>
          <w:sz w:val="24"/>
          <w:szCs w:val="24"/>
        </w:rPr>
        <w:t>YES</w:t>
      </w:r>
    </w:p>
    <w:p w14:paraId="4DEC04BA" w14:textId="5D13557F" w:rsidR="001921F0" w:rsidRDefault="001921F0" w:rsidP="001921F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</w:t>
      </w:r>
      <w:r>
        <w:rPr>
          <w:rFonts w:ascii="Times New Roman" w:hAnsi="Times New Roman" w:cs="Times New Roman"/>
          <w:b/>
          <w:bCs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(</w:t>
      </w:r>
      <w:r>
        <w:rPr>
          <w:rFonts w:ascii="Times New Roman" w:hAnsi="Times New Roman" w:cs="Times New Roman"/>
          <w:b/>
          <w:bCs/>
          <w:sz w:val="24"/>
          <w:szCs w:val="24"/>
        </w:rPr>
        <w:t>PLAY)</w:t>
      </w:r>
    </w:p>
    <w:p w14:paraId="77CD658A" w14:textId="11204974" w:rsidR="001921F0" w:rsidRDefault="001921F0" w:rsidP="001921F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</w:t>
      </w:r>
      <w:r>
        <w:rPr>
          <w:rFonts w:ascii="Times New Roman" w:hAnsi="Times New Roman" w:cs="Times New Roman"/>
          <w:b/>
          <w:bCs/>
          <w:sz w:val="24"/>
          <w:szCs w:val="24"/>
        </w:rPr>
        <w:t>YES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1(</w:t>
      </w:r>
      <w:r>
        <w:rPr>
          <w:rFonts w:ascii="Times New Roman" w:hAnsi="Times New Roman" w:cs="Times New Roman"/>
          <w:b/>
          <w:bCs/>
          <w:sz w:val="24"/>
          <w:szCs w:val="24"/>
        </w:rPr>
        <w:t>DON’T PLAY)</w:t>
      </w:r>
    </w:p>
    <w:p w14:paraId="1EAEA389" w14:textId="6F6F70D1" w:rsidR="001921F0" w:rsidRPr="001921F0" w:rsidRDefault="001921F0" w:rsidP="001921F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14:paraId="39610653" w14:textId="76A90129" w:rsidR="003125E8" w:rsidRDefault="003125E8" w:rsidP="003125E8">
      <w:pPr>
        <w:rPr>
          <w:rFonts w:ascii="Times New Roman" w:hAnsi="Times New Roman" w:cs="Times New Roman"/>
          <w:sz w:val="24"/>
          <w:szCs w:val="24"/>
        </w:rPr>
      </w:pPr>
    </w:p>
    <w:p w14:paraId="4C9E87F1" w14:textId="33BDEE43" w:rsidR="008301E8" w:rsidRPr="008301E8" w:rsidRDefault="008301E8" w:rsidP="008301E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decision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14:paraId="0865F4A2" w14:textId="46A4D8D9" w:rsidR="003125E8" w:rsidRDefault="008301E8" w:rsidP="008301E8">
      <w:pPr>
        <w:jc w:val="center"/>
        <w:rPr>
          <w:rFonts w:ascii="Times New Roman" w:hAnsi="Times New Roman" w:cs="Times New Roman"/>
          <w:sz w:val="24"/>
          <w:szCs w:val="24"/>
        </w:rPr>
      </w:pPr>
      <w:r w:rsidRPr="00830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AA3E1" wp14:editId="56E638A5">
            <wp:extent cx="5731510" cy="74333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D16D" w14:textId="08B21F36" w:rsidR="00D663DD" w:rsidRDefault="00D663DD" w:rsidP="008301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642193" w14:textId="0068DEC5" w:rsidR="00D663DD" w:rsidRDefault="00D663DD" w:rsidP="008301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667BE8" w14:textId="1FAC440E" w:rsidR="00D663DD" w:rsidRDefault="00D663DD" w:rsidP="008301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BB9F95" w14:textId="730F9A5C" w:rsidR="00D663DD" w:rsidRDefault="00D663DD" w:rsidP="008301E8">
      <w:pPr>
        <w:jc w:val="center"/>
        <w:rPr>
          <w:rFonts w:ascii="Times New Roman" w:hAnsi="Times New Roman" w:cs="Times New Roman"/>
          <w:sz w:val="24"/>
          <w:szCs w:val="24"/>
        </w:rPr>
      </w:pPr>
      <w:r w:rsidRPr="00D663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E3FF4F" wp14:editId="05F3BFBE">
            <wp:extent cx="5731510" cy="2190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C06C" w14:textId="5E5E0424" w:rsidR="00D663DD" w:rsidRDefault="00D663DD" w:rsidP="008301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1B982" w14:textId="598BE00D" w:rsidR="00D663DD" w:rsidRDefault="00D663DD" w:rsidP="008301E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661F36C0" w14:textId="1A35ADB4" w:rsidR="00D663DD" w:rsidRPr="00046E61" w:rsidRDefault="00D663DD" w:rsidP="00D663DD">
      <w:pPr>
        <w:rPr>
          <w:rFonts w:ascii="Times New Roman" w:hAnsi="Times New Roman" w:cs="Times New Roman"/>
          <w:sz w:val="24"/>
          <w:szCs w:val="24"/>
        </w:rPr>
      </w:pPr>
      <w:r w:rsidRPr="00D663DD">
        <w:rPr>
          <w:rFonts w:ascii="Times New Roman" w:hAnsi="Times New Roman" w:cs="Times New Roman"/>
          <w:b/>
          <w:bCs/>
          <w:sz w:val="24"/>
          <w:szCs w:val="24"/>
        </w:rPr>
        <w:t xml:space="preserve">LINK GITHUB : </w:t>
      </w:r>
      <w:hyperlink r:id="rId34" w:history="1">
        <w:r w:rsidR="00046E61" w:rsidRPr="000E715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https://github.com/luthfikamalananda/Decision-Tree</w:t>
        </w:r>
      </w:hyperlink>
      <w:r w:rsidR="00046E61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sectPr w:rsidR="00D663DD" w:rsidRPr="00046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36D03"/>
    <w:multiLevelType w:val="hybridMultilevel"/>
    <w:tmpl w:val="127CA55E"/>
    <w:lvl w:ilvl="0" w:tplc="BA6A265C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84A00BC"/>
    <w:multiLevelType w:val="hybridMultilevel"/>
    <w:tmpl w:val="BBECF2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B71D5"/>
    <w:multiLevelType w:val="hybridMultilevel"/>
    <w:tmpl w:val="DCEA8C6E"/>
    <w:lvl w:ilvl="0" w:tplc="4C3C2E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273A51"/>
    <w:multiLevelType w:val="hybridMultilevel"/>
    <w:tmpl w:val="F558D0F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DC420C"/>
    <w:multiLevelType w:val="hybridMultilevel"/>
    <w:tmpl w:val="BF989DB8"/>
    <w:lvl w:ilvl="0" w:tplc="75A6033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A3E7B"/>
    <w:multiLevelType w:val="hybridMultilevel"/>
    <w:tmpl w:val="7EC02F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E95BB2"/>
    <w:multiLevelType w:val="hybridMultilevel"/>
    <w:tmpl w:val="9A38DF82"/>
    <w:lvl w:ilvl="0" w:tplc="5692A64E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E12861"/>
    <w:multiLevelType w:val="hybridMultilevel"/>
    <w:tmpl w:val="AEEAEC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9C3AE0"/>
    <w:multiLevelType w:val="hybridMultilevel"/>
    <w:tmpl w:val="EE96AE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B66B50"/>
    <w:multiLevelType w:val="hybridMultilevel"/>
    <w:tmpl w:val="44BA12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D12B72"/>
    <w:multiLevelType w:val="hybridMultilevel"/>
    <w:tmpl w:val="02164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12641C"/>
    <w:multiLevelType w:val="hybridMultilevel"/>
    <w:tmpl w:val="778A80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A62DB8"/>
    <w:multiLevelType w:val="hybridMultilevel"/>
    <w:tmpl w:val="24CE4508"/>
    <w:lvl w:ilvl="0" w:tplc="94282DD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12"/>
  </w:num>
  <w:num w:numId="7">
    <w:abstractNumId w:val="9"/>
  </w:num>
  <w:num w:numId="8">
    <w:abstractNumId w:val="8"/>
  </w:num>
  <w:num w:numId="9">
    <w:abstractNumId w:val="3"/>
  </w:num>
  <w:num w:numId="10">
    <w:abstractNumId w:val="7"/>
  </w:num>
  <w:num w:numId="11">
    <w:abstractNumId w:val="1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F5D"/>
    <w:rsid w:val="00046E61"/>
    <w:rsid w:val="001921F0"/>
    <w:rsid w:val="001E1936"/>
    <w:rsid w:val="001E3E6F"/>
    <w:rsid w:val="002255F7"/>
    <w:rsid w:val="003125E8"/>
    <w:rsid w:val="005C00C3"/>
    <w:rsid w:val="00716F24"/>
    <w:rsid w:val="007506D9"/>
    <w:rsid w:val="0082188F"/>
    <w:rsid w:val="008301E8"/>
    <w:rsid w:val="00921B0D"/>
    <w:rsid w:val="0096630A"/>
    <w:rsid w:val="009C4236"/>
    <w:rsid w:val="00A0795F"/>
    <w:rsid w:val="00A2193A"/>
    <w:rsid w:val="00AC04F6"/>
    <w:rsid w:val="00B14B99"/>
    <w:rsid w:val="00CF3E22"/>
    <w:rsid w:val="00D663DD"/>
    <w:rsid w:val="00DA108F"/>
    <w:rsid w:val="00DF7F5D"/>
    <w:rsid w:val="00ED491C"/>
    <w:rsid w:val="00EE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EF637"/>
  <w15:chartTrackingRefBased/>
  <w15:docId w15:val="{10270C0A-EE42-4DDE-9285-8C4B326C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E22"/>
    <w:pPr>
      <w:spacing w:line="254" w:lineRule="auto"/>
    </w:pPr>
    <w:rPr>
      <w:rFonts w:ascii="Calibri" w:eastAsia="Calibri" w:hAnsi="Calibri" w:cs="Calibri"/>
      <w:lang w:val="en-US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E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6E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E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43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2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9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0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luthfikamalananda/Decision-Tre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thf\OneDrive\Desktop\UDINUS\Materi%20Semester%206\Data%20Mining\Tugas%20Pertemuan%20ke%20-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Tugas Pertemuan ke - 7.dotx</Template>
  <TotalTime>0</TotalTime>
  <Pages>9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Luthfi Ananda</dc:creator>
  <cp:keywords/>
  <dc:description/>
  <cp:lastModifiedBy>Luthfi Ananda</cp:lastModifiedBy>
  <cp:revision>2</cp:revision>
  <dcterms:created xsi:type="dcterms:W3CDTF">2023-05-01T02:28:00Z</dcterms:created>
  <dcterms:modified xsi:type="dcterms:W3CDTF">2023-05-01T02:28:00Z</dcterms:modified>
</cp:coreProperties>
</file>